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77E9" w:rsidRDefault="0024232D" w:rsidP="00D70D02">
      <w:pPr>
        <w:rPr>
          <w:noProof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B164E49" wp14:editId="41C5FA38">
                <wp:simplePos x="0" y="0"/>
                <wp:positionH relativeFrom="column">
                  <wp:posOffset>-203835</wp:posOffset>
                </wp:positionH>
                <wp:positionV relativeFrom="page">
                  <wp:posOffset>933449</wp:posOffset>
                </wp:positionV>
                <wp:extent cx="3771900" cy="5724525"/>
                <wp:effectExtent l="0" t="0" r="0" b="9525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1900" cy="5724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4B7172" id="Rectángulo 3" o:spid="_x0000_s1026" alt="rectángulo blanco para texto en portada" style="position:absolute;margin-left:-16.05pt;margin-top:73.5pt;width:297pt;height:450.7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" fillcolor="white [3212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val="es-PE" w:eastAsia="es-PE"/>
        </w:rPr>
        <w:drawing>
          <wp:anchor distT="0" distB="0" distL="114300" distR="114300" simplePos="0" relativeHeight="251658240" behindDoc="1" locked="0" layoutInCell="1" allowOverlap="1" wp14:anchorId="7FF45765" wp14:editId="5BC9B640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n 1" descr="vista de la calle con edificios, establecimientos y cantantes de ca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57"/>
      </w:tblGrid>
      <w:tr w:rsidR="00D077E9" w:rsidTr="00DD284E">
        <w:trPr>
          <w:trHeight w:val="131"/>
        </w:trPr>
        <w:tc>
          <w:tcPr>
            <w:tcW w:w="5557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D077E9" w:rsidP="00AB02A7">
            <w:pPr>
              <w:rPr>
                <w:noProof/>
              </w:rPr>
            </w:pPr>
            <w:r>
              <w:rPr>
                <w:noProof/>
                <w:lang w:val="es-PE" w:eastAsia="es-PE"/>
              </w:rPr>
              <mc:AlternateContent>
                <mc:Choice Requires="wps">
                  <w:drawing>
                    <wp:inline distT="0" distB="0" distL="0" distR="0" wp14:anchorId="52A33373" wp14:editId="59F997F8">
                      <wp:extent cx="3528695" cy="2247900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2247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D077E9" w:rsidRPr="00DD284E" w:rsidRDefault="0024232D" w:rsidP="0024232D">
                                  <w:pPr>
                                    <w:pStyle w:val="Ttulo"/>
                                    <w:jc w:val="center"/>
                                    <w:rPr>
                                      <w:rFonts w:ascii="Carter One" w:hAnsi="Carter One"/>
                                    </w:rPr>
                                  </w:pPr>
                                  <w:r w:rsidRPr="00DD284E">
                                    <w:rPr>
                                      <w:rFonts w:ascii="Carter One" w:hAnsi="Carter One"/>
                                    </w:rPr>
                                    <w:t>“APP DATA GAMING”</w:t>
                                  </w:r>
                                </w:p>
                                <w:p w:rsidR="00D077E9" w:rsidRPr="00DD284E" w:rsidRDefault="0024232D" w:rsidP="0024232D">
                                  <w:pPr>
                                    <w:pStyle w:val="Ttulo"/>
                                    <w:spacing w:after="0"/>
                                    <w:jc w:val="center"/>
                                    <w:rPr>
                                      <w:rFonts w:ascii="Carter One" w:hAnsi="Carter One"/>
                                    </w:rPr>
                                  </w:pPr>
                                  <w:r w:rsidRPr="00DD284E">
                                    <w:rPr>
                                      <w:rFonts w:ascii="Carter One" w:hAnsi="Carter One"/>
                                      <w:lang w:bidi="es-ES"/>
                                    </w:rPr>
                                    <w:t>2022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2A3337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7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" filled="f" stroked="f" strokeweight=".5pt">
                      <v:textbox>
                        <w:txbxContent>
                          <w:p w:rsidR="00D077E9" w:rsidRPr="00DD284E" w:rsidRDefault="0024232D" w:rsidP="0024232D">
                            <w:pPr>
                              <w:pStyle w:val="Ttulo"/>
                              <w:jc w:val="center"/>
                              <w:rPr>
                                <w:rFonts w:ascii="Carter One" w:hAnsi="Carter One"/>
                              </w:rPr>
                            </w:pPr>
                            <w:r w:rsidRPr="00DD284E">
                              <w:rPr>
                                <w:rFonts w:ascii="Carter One" w:hAnsi="Carter One"/>
                              </w:rPr>
                              <w:t>“APP DATA GAMING”</w:t>
                            </w:r>
                          </w:p>
                          <w:p w:rsidR="00D077E9" w:rsidRPr="00DD284E" w:rsidRDefault="0024232D" w:rsidP="0024232D">
                            <w:pPr>
                              <w:pStyle w:val="Ttulo"/>
                              <w:spacing w:after="0"/>
                              <w:jc w:val="center"/>
                              <w:rPr>
                                <w:rFonts w:ascii="Carter One" w:hAnsi="Carter One"/>
                              </w:rPr>
                            </w:pPr>
                            <w:r w:rsidRPr="00DD284E">
                              <w:rPr>
                                <w:rFonts w:ascii="Carter One" w:hAnsi="Carter One"/>
                                <w:lang w:bidi="es-ES"/>
                              </w:rPr>
                              <w:t>2022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D077E9" w:rsidRDefault="00DD284E" w:rsidP="00AB02A7">
            <w:pPr>
              <w:rPr>
                <w:noProof/>
              </w:rPr>
            </w:pPr>
            <w:r>
              <w:rPr>
                <w:noProof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747F316" wp14:editId="7E4585B4">
                      <wp:simplePos x="0" y="0"/>
                      <wp:positionH relativeFrom="column">
                        <wp:posOffset>596265</wp:posOffset>
                      </wp:positionH>
                      <wp:positionV relativeFrom="paragraph">
                        <wp:posOffset>61595</wp:posOffset>
                      </wp:positionV>
                      <wp:extent cx="2390775" cy="104775"/>
                      <wp:effectExtent l="0" t="0" r="28575" b="28575"/>
                      <wp:wrapNone/>
                      <wp:docPr id="4" name="Rectángul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077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33CC"/>
                              </a:solidFill>
                              <a:ln>
                                <a:solidFill>
                                  <a:srgbClr val="0033CC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45EB98C" id="Rectángulo 4" o:spid="_x0000_s1026" style="position:absolute;margin-left:46.95pt;margin-top:4.85pt;width:188.25pt;height:8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" fillcolor="#03c" strokecolor="#03c" strokeweight="2pt"/>
                  </w:pict>
                </mc:Fallback>
              </mc:AlternateContent>
            </w:r>
          </w:p>
        </w:tc>
      </w:tr>
      <w:tr w:rsidR="00D077E9" w:rsidTr="00DD284E">
        <w:trPr>
          <w:trHeight w:val="509"/>
        </w:trPr>
        <w:tc>
          <w:tcPr>
            <w:tcW w:w="5557" w:type="dxa"/>
            <w:tcBorders>
              <w:top w:val="nil"/>
              <w:left w:val="nil"/>
              <w:bottom w:val="nil"/>
              <w:right w:val="nil"/>
            </w:tcBorders>
          </w:tcPr>
          <w:p w:rsidR="0051702D" w:rsidRDefault="0051702D" w:rsidP="00DD284E">
            <w:pPr>
              <w:rPr>
                <w:noProof/>
              </w:rPr>
            </w:pPr>
          </w:p>
        </w:tc>
      </w:tr>
      <w:tr w:rsidR="00D077E9" w:rsidTr="00DD284E">
        <w:trPr>
          <w:trHeight w:val="169"/>
        </w:trPr>
        <w:tc>
          <w:tcPr>
            <w:tcW w:w="5557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rFonts w:ascii="Carter One" w:hAnsi="Carter One"/>
                <w:noProof/>
              </w:rPr>
              <w:id w:val="1080870105"/>
              <w:placeholder>
                <w:docPart w:val="119D6980005D4816ADCF2F4C709B05BC"/>
              </w:placeholder>
              <w15:appearance w15:val="hidden"/>
            </w:sdtPr>
            <w:sdtEndPr/>
            <w:sdtContent>
              <w:p w:rsidR="00D077E9" w:rsidRPr="00DD284E" w:rsidRDefault="000747A0" w:rsidP="00AB02A7">
                <w:pPr>
                  <w:rPr>
                    <w:rFonts w:ascii="Carter One" w:hAnsi="Carter One"/>
                    <w:noProof/>
                  </w:rPr>
                </w:pPr>
                <w:r w:rsidRPr="00DD284E">
                  <w:rPr>
                    <w:rStyle w:val="SubttuloCar"/>
                    <w:rFonts w:ascii="Carter One" w:hAnsi="Carter One"/>
                    <w:b w:val="0"/>
                    <w:noProof/>
                    <w:lang w:bidi="es-ES"/>
                  </w:rPr>
                  <w:fldChar w:fldCharType="begin"/>
                </w:r>
                <w:r w:rsidRPr="00DD284E">
                  <w:rPr>
                    <w:rStyle w:val="SubttuloCar"/>
                    <w:rFonts w:ascii="Carter One" w:hAnsi="Carter One"/>
                    <w:b w:val="0"/>
                    <w:noProof/>
                    <w:lang w:bidi="es-ES"/>
                  </w:rPr>
                  <w:instrText xml:space="preserve"> DATE  \@ "d MMMM"  \* MERGEFORMAT </w:instrText>
                </w:r>
                <w:r w:rsidRPr="00DD284E">
                  <w:rPr>
                    <w:rStyle w:val="SubttuloCar"/>
                    <w:rFonts w:ascii="Carter One" w:hAnsi="Carter One"/>
                    <w:b w:val="0"/>
                    <w:noProof/>
                    <w:lang w:bidi="es-ES"/>
                  </w:rPr>
                  <w:fldChar w:fldCharType="separate"/>
                </w:r>
                <w:r w:rsidR="0051702D" w:rsidRPr="00DD284E">
                  <w:rPr>
                    <w:rStyle w:val="SubttuloCar"/>
                    <w:rFonts w:ascii="Carter One" w:hAnsi="Carter One"/>
                    <w:b w:val="0"/>
                    <w:noProof/>
                    <w:lang w:bidi="es-ES"/>
                  </w:rPr>
                  <w:t xml:space="preserve">4 </w:t>
                </w:r>
                <w:r w:rsidR="0051702D" w:rsidRPr="00DD284E">
                  <w:rPr>
                    <w:rStyle w:val="SubttuloCar"/>
                    <w:rFonts w:ascii="Carter One" w:hAnsi="Carter One"/>
                    <w:noProof/>
                    <w:lang w:bidi="es-ES"/>
                  </w:rPr>
                  <w:t>junio</w:t>
                </w:r>
                <w:r w:rsidRPr="00DD284E">
                  <w:rPr>
                    <w:rStyle w:val="SubttuloCar"/>
                    <w:rFonts w:ascii="Carter One" w:hAnsi="Carter One"/>
                    <w:noProof/>
                    <w:lang w:bidi="es-ES"/>
                  </w:rPr>
                  <w:fldChar w:fldCharType="end"/>
                </w:r>
              </w:p>
            </w:sdtContent>
          </w:sdt>
          <w:p w:rsidR="00D077E9" w:rsidRPr="00DD284E" w:rsidRDefault="00D077E9" w:rsidP="00AB02A7">
            <w:pPr>
              <w:rPr>
                <w:rFonts w:ascii="Carter One" w:hAnsi="Carter One"/>
                <w:noProof/>
                <w:sz w:val="10"/>
                <w:szCs w:val="10"/>
              </w:rPr>
            </w:pPr>
          </w:p>
          <w:p w:rsidR="00D077E9" w:rsidRPr="00DD284E" w:rsidRDefault="00D077E9" w:rsidP="00AB02A7">
            <w:pPr>
              <w:rPr>
                <w:rFonts w:ascii="Carter One" w:hAnsi="Carter One"/>
                <w:noProof/>
                <w:sz w:val="10"/>
                <w:szCs w:val="10"/>
              </w:rPr>
            </w:pPr>
          </w:p>
          <w:p w:rsidR="00D077E9" w:rsidRPr="00DD284E" w:rsidRDefault="00D077E9" w:rsidP="00AB02A7">
            <w:pPr>
              <w:rPr>
                <w:rFonts w:ascii="Carter One" w:hAnsi="Carter One"/>
                <w:noProof/>
                <w:sz w:val="10"/>
                <w:szCs w:val="10"/>
              </w:rPr>
            </w:pPr>
          </w:p>
          <w:sdt>
            <w:sdtPr>
              <w:rPr>
                <w:rFonts w:ascii="Carter One" w:hAnsi="Carter One"/>
                <w:noProof/>
              </w:rPr>
              <w:id w:val="-1740469667"/>
              <w:placeholder>
                <w:docPart w:val="3AB0BCEDE1A94EEF939CAE5CF594BAC5"/>
              </w:placeholder>
              <w15:appearance w15:val="hidden"/>
            </w:sdtPr>
            <w:sdtEndPr/>
            <w:sdtContent>
              <w:p w:rsidR="0024232D" w:rsidRPr="00DD284E" w:rsidRDefault="0024232D" w:rsidP="00AB02A7">
                <w:pPr>
                  <w:rPr>
                    <w:rFonts w:ascii="Carter One" w:hAnsi="Carter One"/>
                    <w:noProof/>
                  </w:rPr>
                </w:pPr>
                <w:r w:rsidRPr="00DD284E">
                  <w:rPr>
                    <w:rFonts w:ascii="Carter One" w:hAnsi="Carter One"/>
                    <w:noProof/>
                  </w:rPr>
                  <w:t>DATA GAMING</w:t>
                </w:r>
              </w:p>
              <w:p w:rsidR="00D077E9" w:rsidRPr="00DD284E" w:rsidRDefault="008D1B3E" w:rsidP="00AB02A7">
                <w:pPr>
                  <w:rPr>
                    <w:rFonts w:ascii="Carter One" w:hAnsi="Carter One"/>
                    <w:noProof/>
                  </w:rPr>
                </w:pPr>
              </w:p>
            </w:sdtContent>
          </w:sdt>
          <w:p w:rsidR="0024232D" w:rsidRPr="00DD284E" w:rsidRDefault="00D077E9" w:rsidP="0024232D">
            <w:pPr>
              <w:rPr>
                <w:rFonts w:ascii="Carter One" w:hAnsi="Carter One"/>
                <w:noProof/>
                <w:lang w:bidi="es-ES"/>
              </w:rPr>
            </w:pPr>
            <w:r w:rsidRPr="00DD284E">
              <w:rPr>
                <w:rFonts w:ascii="Carter One" w:hAnsi="Carter One"/>
                <w:noProof/>
                <w:lang w:bidi="es-ES"/>
              </w:rPr>
              <w:t>Creado por:</w:t>
            </w:r>
          </w:p>
          <w:p w:rsidR="00D077E9" w:rsidRPr="00DD284E" w:rsidRDefault="008D1B3E" w:rsidP="00DD284E">
            <w:pPr>
              <w:ind w:left="426"/>
              <w:rPr>
                <w:rFonts w:ascii="Carter One" w:hAnsi="Carter One"/>
                <w:noProof/>
              </w:rPr>
            </w:pPr>
            <w:sdt>
              <w:sdtPr>
                <w:rPr>
                  <w:rFonts w:ascii="Carter One" w:hAnsi="Carter One"/>
                  <w:noProof/>
                </w:rPr>
                <w:alias w:val="Su nombre"/>
                <w:tag w:val="Su nombre"/>
                <w:id w:val="-180584491"/>
                <w:placeholder>
                  <w:docPart w:val="11151CA695F0492EB05BEDB83F762193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DD284E">
                  <w:rPr>
                    <w:rFonts w:ascii="Carter One" w:hAnsi="Carter One"/>
                    <w:noProof/>
                  </w:rPr>
                  <w:t>- Depaz Navarrete, Marco Bryan</w:t>
                </w:r>
                <w:r w:rsidR="00DD284E">
                  <w:rPr>
                    <w:rFonts w:ascii="Carter One" w:hAnsi="Carter One"/>
                    <w:noProof/>
                  </w:rPr>
                  <w:br/>
                </w:r>
                <w:r w:rsidR="0024232D" w:rsidRPr="00DD284E">
                  <w:rPr>
                    <w:rFonts w:ascii="Carter One" w:hAnsi="Carter One"/>
                    <w:noProof/>
                  </w:rPr>
                  <w:t>-  Irrazabal Vargas , Jefferson Gerson</w:t>
                </w:r>
              </w:sdtContent>
            </w:sdt>
          </w:p>
          <w:p w:rsidR="00D077E9" w:rsidRPr="00DD284E" w:rsidRDefault="00D077E9" w:rsidP="00AB02A7">
            <w:pPr>
              <w:rPr>
                <w:rFonts w:ascii="Carter One" w:hAnsi="Carter One"/>
                <w:noProof/>
                <w:sz w:val="10"/>
                <w:szCs w:val="10"/>
              </w:rPr>
            </w:pPr>
          </w:p>
        </w:tc>
      </w:tr>
      <w:tr w:rsidR="0024232D" w:rsidTr="00DD284E">
        <w:trPr>
          <w:trHeight w:val="169"/>
        </w:trPr>
        <w:tc>
          <w:tcPr>
            <w:tcW w:w="5557" w:type="dxa"/>
            <w:tcBorders>
              <w:top w:val="nil"/>
              <w:left w:val="nil"/>
              <w:bottom w:val="nil"/>
              <w:right w:val="nil"/>
            </w:tcBorders>
          </w:tcPr>
          <w:p w:rsidR="0024232D" w:rsidRDefault="0024232D" w:rsidP="00AB02A7">
            <w:pPr>
              <w:rPr>
                <w:noProof/>
              </w:rPr>
            </w:pPr>
          </w:p>
        </w:tc>
      </w:tr>
    </w:tbl>
    <w:p w:rsidR="00D077E9" w:rsidRDefault="00DD284E">
      <w:pPr>
        <w:spacing w:after="200"/>
        <w:rPr>
          <w:noProof/>
        </w:rPr>
      </w:pPr>
      <w:r w:rsidRPr="00DD284E">
        <w:rPr>
          <w:noProof/>
          <w:lang w:val="es-PE" w:bidi="es-E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3701415</wp:posOffset>
            </wp:positionH>
            <wp:positionV relativeFrom="paragraph">
              <wp:posOffset>5985510</wp:posOffset>
            </wp:positionV>
            <wp:extent cx="2800350" cy="2800350"/>
            <wp:effectExtent l="0" t="0" r="0" b="0"/>
            <wp:wrapNone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702D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9pt;margin-top:470.2pt;width:242.7pt;height:224.6pt;z-index:251664384;mso-position-horizontal-relative:text;mso-position-vertical-relative:text">
            <v:imagedata r:id="rId10" o:title="logo"/>
          </v:shape>
        </w:pict>
      </w:r>
      <w:r w:rsidR="00AB02A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9641541" wp14:editId="4C5C54D3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A7AF57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" fillcolor="#34aba2 [3206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:rsidR="00D077E9" w:rsidRPr="00DD284E" w:rsidRDefault="00DD284E" w:rsidP="00D077E9">
      <w:pPr>
        <w:pStyle w:val="Ttulo1"/>
        <w:rPr>
          <w:rFonts w:ascii="Carter One" w:hAnsi="Carter One"/>
          <w:noProof/>
        </w:rPr>
      </w:pPr>
      <w:r w:rsidRPr="00DD284E">
        <w:rPr>
          <w:rFonts w:ascii="Carter One" w:hAnsi="Carter One"/>
          <w:noProof/>
          <w:lang w:bidi="es-ES"/>
        </w:rPr>
        <w:lastRenderedPageBreak/>
        <w:t>IDEA DEL PROYECTO</w:t>
      </w:r>
    </w:p>
    <w:p w:rsidR="00AB02A7" w:rsidRPr="00DD284E" w:rsidRDefault="00AB02A7" w:rsidP="00DF027C">
      <w:pPr>
        <w:rPr>
          <w:rFonts w:ascii="Carter One" w:hAnsi="Carter One"/>
          <w:b w:val="0"/>
          <w:noProof/>
        </w:rPr>
      </w:pPr>
    </w:p>
    <w:p w:rsidR="00DD284E" w:rsidRPr="00DD284E" w:rsidRDefault="00DD284E" w:rsidP="00DD284E">
      <w:pPr>
        <w:jc w:val="both"/>
        <w:rPr>
          <w:rFonts w:ascii="Carter One" w:hAnsi="Carter One"/>
          <w:b w:val="0"/>
          <w:noProof/>
        </w:rPr>
      </w:pPr>
      <w:r w:rsidRPr="00DD284E">
        <w:rPr>
          <w:rFonts w:ascii="Carter One" w:hAnsi="Carter One"/>
          <w:b w:val="0"/>
          <w:noProof/>
        </w:rPr>
        <w:t xml:space="preserve">La app </w:t>
      </w:r>
      <w:r w:rsidRPr="00DD284E">
        <w:rPr>
          <w:rFonts w:ascii="Carter One" w:hAnsi="Carter One"/>
          <w:b w:val="0"/>
          <w:bCs/>
          <w:noProof/>
        </w:rPr>
        <w:t xml:space="preserve">“chat sensei” </w:t>
      </w:r>
      <w:r w:rsidRPr="00DD284E">
        <w:rPr>
          <w:rFonts w:ascii="Carter One" w:hAnsi="Carter One"/>
          <w:b w:val="0"/>
          <w:noProof/>
        </w:rPr>
        <w:t>se desarrollo con el fin de que el docente como el estudiante tenga una comunicación mas fluida a través de la app, donde ellos podrán hacerle las consultas que tienen duda,  a través de la aplicación y recibir un mensaje directamente entre ellos</w:t>
      </w:r>
    </w:p>
    <w:p w:rsidR="00DD284E" w:rsidRPr="00DD284E" w:rsidRDefault="00DD284E" w:rsidP="00DD284E">
      <w:pPr>
        <w:jc w:val="both"/>
        <w:rPr>
          <w:rFonts w:ascii="Carter One" w:hAnsi="Carter One"/>
          <w:b w:val="0"/>
          <w:noProof/>
        </w:rPr>
      </w:pPr>
    </w:p>
    <w:p w:rsidR="00DD284E" w:rsidRPr="00DD284E" w:rsidRDefault="00DD284E" w:rsidP="00DD284E">
      <w:pPr>
        <w:jc w:val="both"/>
        <w:rPr>
          <w:rFonts w:ascii="Carter One" w:eastAsiaTheme="majorEastAsia" w:hAnsi="Carter One" w:cstheme="majorBidi"/>
          <w:noProof/>
          <w:color w:val="061F57" w:themeColor="text2" w:themeShade="BF"/>
          <w:kern w:val="28"/>
          <w:sz w:val="52"/>
          <w:szCs w:val="32"/>
          <w:lang w:bidi="es-ES"/>
        </w:rPr>
      </w:pPr>
      <w:r w:rsidRPr="00DD284E">
        <w:rPr>
          <w:rFonts w:ascii="Carter One" w:eastAsiaTheme="majorEastAsia" w:hAnsi="Carter One" w:cstheme="majorBidi"/>
          <w:noProof/>
          <w:color w:val="061F57" w:themeColor="text2" w:themeShade="BF"/>
          <w:kern w:val="28"/>
          <w:sz w:val="52"/>
          <w:szCs w:val="32"/>
          <w:lang w:bidi="es-ES"/>
        </w:rPr>
        <w:t>Identificar el problema</w:t>
      </w:r>
    </w:p>
    <w:p w:rsidR="00DD284E" w:rsidRPr="00DD284E" w:rsidRDefault="00DD284E" w:rsidP="00DD284E">
      <w:pPr>
        <w:jc w:val="both"/>
        <w:rPr>
          <w:rFonts w:ascii="Carter One" w:hAnsi="Carter One"/>
          <w:b w:val="0"/>
          <w:noProof/>
        </w:rPr>
      </w:pPr>
    </w:p>
    <w:p w:rsidR="00DD284E" w:rsidRPr="00DD284E" w:rsidRDefault="00DD284E" w:rsidP="00DD284E">
      <w:pPr>
        <w:jc w:val="both"/>
        <w:rPr>
          <w:rFonts w:ascii="Carter One" w:hAnsi="Carter One"/>
          <w:b w:val="0"/>
          <w:noProof/>
          <w:lang w:val="es-PE"/>
        </w:rPr>
      </w:pPr>
      <w:r w:rsidRPr="00DD284E">
        <w:rPr>
          <w:rFonts w:ascii="Carter One" w:hAnsi="Carter One"/>
          <w:b w:val="0"/>
          <w:noProof/>
        </w:rPr>
        <w:t>La I.E 7054 Villa María del Triunfo, ubicado en la av. Villa María del triunfo la cdra. 6 en el distrito de Villa María del Triunfo, en el cual nos indica encuentra un 60% de alumnos que se quedan con alguna duda de sus tareas o consulta ya fuera de clase y no suelen hacer las actividades por entregar, por ello buscan de alguna manera  o que solución le brindaríamos para que esto se reduzca lo menor posible.</w:t>
      </w:r>
    </w:p>
    <w:p w:rsidR="00FB0605" w:rsidRPr="00DD284E" w:rsidRDefault="00FB0605" w:rsidP="00DD284E">
      <w:pPr>
        <w:jc w:val="both"/>
        <w:rPr>
          <w:rFonts w:ascii="Carter One" w:hAnsi="Carter One"/>
          <w:b w:val="0"/>
          <w:noProof/>
        </w:rPr>
      </w:pPr>
    </w:p>
    <w:p w:rsidR="00DD284E" w:rsidRPr="00DD284E" w:rsidRDefault="00DD284E" w:rsidP="00DD284E">
      <w:pPr>
        <w:jc w:val="both"/>
        <w:rPr>
          <w:rFonts w:ascii="Carter One" w:eastAsiaTheme="majorEastAsia" w:hAnsi="Carter One" w:cstheme="majorBidi"/>
          <w:noProof/>
          <w:color w:val="061F57" w:themeColor="text2" w:themeShade="BF"/>
          <w:kern w:val="28"/>
          <w:sz w:val="52"/>
          <w:szCs w:val="32"/>
          <w:lang w:bidi="es-ES"/>
        </w:rPr>
      </w:pPr>
      <w:r w:rsidRPr="00DD284E">
        <w:rPr>
          <w:rFonts w:ascii="Carter One" w:eastAsiaTheme="majorEastAsia" w:hAnsi="Carter One" w:cstheme="majorBidi"/>
          <w:noProof/>
          <w:color w:val="061F57" w:themeColor="text2" w:themeShade="BF"/>
          <w:kern w:val="28"/>
          <w:sz w:val="52"/>
          <w:szCs w:val="32"/>
          <w:lang w:bidi="es-ES"/>
        </w:rPr>
        <w:t>Plantear solución</w:t>
      </w:r>
    </w:p>
    <w:p w:rsidR="00DD284E" w:rsidRPr="00DD284E" w:rsidRDefault="00DD284E" w:rsidP="00DD284E">
      <w:pPr>
        <w:jc w:val="both"/>
        <w:rPr>
          <w:rFonts w:ascii="Carter One" w:hAnsi="Carter One"/>
          <w:b w:val="0"/>
          <w:noProof/>
        </w:rPr>
      </w:pPr>
    </w:p>
    <w:p w:rsidR="00DD284E" w:rsidRPr="00DD284E" w:rsidRDefault="00DD284E" w:rsidP="00DD284E">
      <w:pPr>
        <w:jc w:val="both"/>
        <w:rPr>
          <w:rFonts w:ascii="Carter One" w:hAnsi="Carter One"/>
          <w:b w:val="0"/>
          <w:noProof/>
          <w:lang w:val="es-PE"/>
        </w:rPr>
      </w:pPr>
      <w:r w:rsidRPr="00DD284E">
        <w:rPr>
          <w:rFonts w:ascii="Carter One" w:hAnsi="Carter One"/>
          <w:b w:val="0"/>
          <w:noProof/>
        </w:rPr>
        <w:t>La I.E 7054 Villa María del Triunfo, ubicado en la av. Villa María del triunfo la cdra. 6 en el distrito de Villa María del Triunfo, en el cual nos indica encuentra un 60% de alumnos que se quedan con alguna duda de sus tareas o consulta ya fuera de clase y no suelen hacer las actividades por entregar, por ello buscan de alguna manera  o que solución le brindaríamos para que esto se reduzca lo menor posible.</w:t>
      </w:r>
    </w:p>
    <w:p w:rsidR="00DD284E" w:rsidRDefault="00DD284E" w:rsidP="00DD284E">
      <w:pPr>
        <w:jc w:val="both"/>
        <w:rPr>
          <w:rFonts w:ascii="Carter One" w:eastAsiaTheme="majorEastAsia" w:hAnsi="Carter One" w:cstheme="majorBidi"/>
          <w:b w:val="0"/>
          <w:noProof/>
          <w:color w:val="061F57" w:themeColor="text2" w:themeShade="BF"/>
          <w:kern w:val="28"/>
          <w:sz w:val="52"/>
          <w:szCs w:val="32"/>
          <w:lang w:bidi="es-ES"/>
        </w:rPr>
      </w:pPr>
    </w:p>
    <w:p w:rsidR="00DD284E" w:rsidRPr="00DD284E" w:rsidRDefault="00DD284E" w:rsidP="00DD284E">
      <w:pPr>
        <w:jc w:val="both"/>
        <w:rPr>
          <w:rFonts w:ascii="Carter One" w:eastAsiaTheme="majorEastAsia" w:hAnsi="Carter One" w:cstheme="majorBidi"/>
          <w:b w:val="0"/>
          <w:noProof/>
          <w:color w:val="061F57" w:themeColor="text2" w:themeShade="BF"/>
          <w:kern w:val="28"/>
          <w:sz w:val="52"/>
          <w:szCs w:val="32"/>
          <w:lang w:bidi="es-ES"/>
        </w:rPr>
      </w:pPr>
      <w:r>
        <w:rPr>
          <w:rFonts w:ascii="Carter One" w:eastAsiaTheme="majorEastAsia" w:hAnsi="Carter One" w:cstheme="majorBidi"/>
          <w:b w:val="0"/>
          <w:noProof/>
          <w:color w:val="061F57" w:themeColor="text2" w:themeShade="BF"/>
          <w:kern w:val="28"/>
          <w:sz w:val="52"/>
          <w:szCs w:val="32"/>
          <w:lang w:bidi="es-ES"/>
        </w:rPr>
        <w:lastRenderedPageBreak/>
        <w:t>DETALLE DEL PROTOTIPO</w:t>
      </w:r>
    </w:p>
    <w:p w:rsidR="00000000" w:rsidRPr="00DD284E" w:rsidRDefault="00DD284E" w:rsidP="00DD284E">
      <w:pPr>
        <w:numPr>
          <w:ilvl w:val="0"/>
          <w:numId w:val="7"/>
        </w:numPr>
        <w:jc w:val="both"/>
        <w:rPr>
          <w:rFonts w:ascii="Carter One" w:eastAsiaTheme="majorEastAsia" w:hAnsi="Carter One" w:cstheme="majorBidi"/>
          <w:b w:val="0"/>
          <w:noProof/>
          <w:color w:val="061F57" w:themeColor="text2" w:themeShade="BF"/>
          <w:kern w:val="28"/>
          <w:szCs w:val="32"/>
          <w:lang w:val="es-PE" w:bidi="es-ES"/>
        </w:rPr>
      </w:pPr>
      <w:r w:rsidRPr="00DD284E">
        <w:rPr>
          <w:rFonts w:ascii="Carter One" w:eastAsiaTheme="majorEastAsia" w:hAnsi="Carter One" w:cstheme="majorBidi"/>
          <w:noProof/>
          <w:color w:val="061F57" w:themeColor="text2" w:themeShade="BF"/>
          <w:kern w:val="28"/>
          <w:szCs w:val="32"/>
          <w:lang w:val="es-PE" w:bidi="es-ES"/>
        </w:rPr>
        <w:drawing>
          <wp:anchor distT="0" distB="0" distL="114300" distR="114300" simplePos="0" relativeHeight="251666432" behindDoc="1" locked="0" layoutInCell="1" allowOverlap="1" wp14:anchorId="6C069360" wp14:editId="5350B373">
            <wp:simplePos x="0" y="0"/>
            <wp:positionH relativeFrom="column">
              <wp:posOffset>4349115</wp:posOffset>
            </wp:positionH>
            <wp:positionV relativeFrom="paragraph">
              <wp:posOffset>7620</wp:posOffset>
            </wp:positionV>
            <wp:extent cx="1414133" cy="2397192"/>
            <wp:effectExtent l="0" t="0" r="0" b="3175"/>
            <wp:wrapNone/>
            <wp:docPr id="1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9"/>
                    <pic:cNvPicPr>
                      <a:picLocks noChangeAspect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4133" cy="23971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284E">
        <w:rPr>
          <w:rFonts w:ascii="Carter One" w:eastAsiaTheme="majorEastAsia" w:hAnsi="Carter One" w:cstheme="majorBidi"/>
          <w:b w:val="0"/>
          <w:noProof/>
          <w:color w:val="061F57" w:themeColor="text2" w:themeShade="BF"/>
          <w:kern w:val="28"/>
          <w:szCs w:val="32"/>
          <w:lang w:bidi="es-ES"/>
        </w:rPr>
        <w:t>login  del sensei y estudiante</w:t>
      </w:r>
    </w:p>
    <w:p w:rsidR="00000000" w:rsidRPr="00DD284E" w:rsidRDefault="00DD284E" w:rsidP="00DD284E">
      <w:pPr>
        <w:numPr>
          <w:ilvl w:val="0"/>
          <w:numId w:val="7"/>
        </w:numPr>
        <w:jc w:val="both"/>
        <w:rPr>
          <w:rFonts w:ascii="Carter One" w:eastAsiaTheme="majorEastAsia" w:hAnsi="Carter One" w:cstheme="majorBidi"/>
          <w:b w:val="0"/>
          <w:noProof/>
          <w:color w:val="061F57" w:themeColor="text2" w:themeShade="BF"/>
          <w:kern w:val="28"/>
          <w:szCs w:val="32"/>
          <w:lang w:val="es-PE" w:bidi="es-ES"/>
        </w:rPr>
      </w:pPr>
      <w:r w:rsidRPr="00DD284E">
        <w:rPr>
          <w:rFonts w:ascii="Carter One" w:eastAsiaTheme="majorEastAsia" w:hAnsi="Carter One" w:cstheme="majorBidi"/>
          <w:b w:val="0"/>
          <w:noProof/>
          <w:color w:val="061F57" w:themeColor="text2" w:themeShade="BF"/>
          <w:kern w:val="28"/>
          <w:szCs w:val="32"/>
          <w:lang w:bidi="es-ES"/>
        </w:rPr>
        <w:t>registro sensei y estudiante</w:t>
      </w:r>
    </w:p>
    <w:p w:rsidR="00000000" w:rsidRPr="00DD284E" w:rsidRDefault="00DD284E" w:rsidP="00DD284E">
      <w:pPr>
        <w:numPr>
          <w:ilvl w:val="0"/>
          <w:numId w:val="7"/>
        </w:numPr>
        <w:jc w:val="both"/>
        <w:rPr>
          <w:rFonts w:ascii="Carter One" w:eastAsiaTheme="majorEastAsia" w:hAnsi="Carter One" w:cstheme="majorBidi"/>
          <w:b w:val="0"/>
          <w:noProof/>
          <w:color w:val="061F57" w:themeColor="text2" w:themeShade="BF"/>
          <w:kern w:val="28"/>
          <w:szCs w:val="32"/>
          <w:lang w:val="es-PE" w:bidi="es-ES"/>
        </w:rPr>
      </w:pPr>
      <w:r w:rsidRPr="00DD284E">
        <w:rPr>
          <w:rFonts w:ascii="Carter One" w:eastAsiaTheme="majorEastAsia" w:hAnsi="Carter One" w:cstheme="majorBidi"/>
          <w:b w:val="0"/>
          <w:noProof/>
          <w:color w:val="061F57" w:themeColor="text2" w:themeShade="BF"/>
          <w:kern w:val="28"/>
          <w:szCs w:val="32"/>
          <w:lang w:bidi="es-ES"/>
        </w:rPr>
        <w:t xml:space="preserve">listar sensei </w:t>
      </w:r>
    </w:p>
    <w:p w:rsidR="00000000" w:rsidRPr="00DD284E" w:rsidRDefault="00DD284E" w:rsidP="00DD284E">
      <w:pPr>
        <w:numPr>
          <w:ilvl w:val="0"/>
          <w:numId w:val="7"/>
        </w:numPr>
        <w:jc w:val="both"/>
        <w:rPr>
          <w:rFonts w:ascii="Carter One" w:eastAsiaTheme="majorEastAsia" w:hAnsi="Carter One" w:cstheme="majorBidi"/>
          <w:b w:val="0"/>
          <w:noProof/>
          <w:color w:val="061F57" w:themeColor="text2" w:themeShade="BF"/>
          <w:kern w:val="28"/>
          <w:szCs w:val="32"/>
          <w:lang w:val="es-PE" w:bidi="es-ES"/>
        </w:rPr>
      </w:pPr>
      <w:r w:rsidRPr="00DD284E">
        <w:rPr>
          <w:rFonts w:ascii="Carter One" w:eastAsiaTheme="majorEastAsia" w:hAnsi="Carter One" w:cstheme="majorBidi"/>
          <w:b w:val="0"/>
          <w:noProof/>
          <w:color w:val="061F57" w:themeColor="text2" w:themeShade="BF"/>
          <w:kern w:val="28"/>
          <w:szCs w:val="32"/>
          <w:lang w:bidi="es-ES"/>
        </w:rPr>
        <w:t>chat de sensei</w:t>
      </w:r>
    </w:p>
    <w:p w:rsidR="00000000" w:rsidRPr="00DD284E" w:rsidRDefault="00DD284E" w:rsidP="00DD284E">
      <w:pPr>
        <w:numPr>
          <w:ilvl w:val="0"/>
          <w:numId w:val="7"/>
        </w:numPr>
        <w:jc w:val="both"/>
        <w:rPr>
          <w:rFonts w:ascii="Carter One" w:eastAsiaTheme="majorEastAsia" w:hAnsi="Carter One" w:cstheme="majorBidi"/>
          <w:b w:val="0"/>
          <w:noProof/>
          <w:color w:val="061F57" w:themeColor="text2" w:themeShade="BF"/>
          <w:kern w:val="28"/>
          <w:szCs w:val="32"/>
          <w:lang w:val="es-PE" w:bidi="es-ES"/>
        </w:rPr>
      </w:pPr>
      <w:r w:rsidRPr="00DD284E">
        <w:rPr>
          <w:rFonts w:ascii="Carter One" w:eastAsiaTheme="majorEastAsia" w:hAnsi="Carter One" w:cstheme="majorBidi"/>
          <w:b w:val="0"/>
          <w:noProof/>
          <w:color w:val="061F57" w:themeColor="text2" w:themeShade="BF"/>
          <w:kern w:val="28"/>
          <w:szCs w:val="32"/>
          <w:lang w:bidi="es-ES"/>
        </w:rPr>
        <w:t>chat de estudiante</w:t>
      </w:r>
      <w:r w:rsidRPr="00DD284E">
        <w:rPr>
          <w:noProof/>
          <w:lang w:val="es-PE" w:eastAsia="es-PE"/>
        </w:rPr>
        <w:t xml:space="preserve"> </w:t>
      </w:r>
    </w:p>
    <w:p w:rsidR="00000000" w:rsidRPr="00DD284E" w:rsidRDefault="00DD284E" w:rsidP="00DD284E">
      <w:pPr>
        <w:numPr>
          <w:ilvl w:val="0"/>
          <w:numId w:val="7"/>
        </w:numPr>
        <w:jc w:val="both"/>
        <w:rPr>
          <w:rFonts w:ascii="Carter One" w:eastAsiaTheme="majorEastAsia" w:hAnsi="Carter One" w:cstheme="majorBidi"/>
          <w:b w:val="0"/>
          <w:noProof/>
          <w:color w:val="061F57" w:themeColor="text2" w:themeShade="BF"/>
          <w:kern w:val="28"/>
          <w:szCs w:val="32"/>
          <w:lang w:val="es-PE" w:bidi="es-ES"/>
        </w:rPr>
      </w:pPr>
      <w:r w:rsidRPr="00DD284E">
        <w:rPr>
          <w:rFonts w:ascii="Carter One" w:eastAsiaTheme="majorEastAsia" w:hAnsi="Carter One" w:cstheme="majorBidi"/>
          <w:b w:val="0"/>
          <w:noProof/>
          <w:color w:val="061F57" w:themeColor="text2" w:themeShade="BF"/>
          <w:kern w:val="28"/>
          <w:szCs w:val="32"/>
          <w:lang w:bidi="es-ES"/>
        </w:rPr>
        <w:t>localizador de sensei cercanos</w:t>
      </w:r>
    </w:p>
    <w:p w:rsidR="00000000" w:rsidRPr="00DD284E" w:rsidRDefault="00DD284E" w:rsidP="00DD284E">
      <w:pPr>
        <w:numPr>
          <w:ilvl w:val="0"/>
          <w:numId w:val="7"/>
        </w:numPr>
        <w:jc w:val="both"/>
        <w:rPr>
          <w:rFonts w:ascii="Carter One" w:eastAsiaTheme="majorEastAsia" w:hAnsi="Carter One" w:cstheme="majorBidi"/>
          <w:b w:val="0"/>
          <w:noProof/>
          <w:color w:val="061F57" w:themeColor="text2" w:themeShade="BF"/>
          <w:kern w:val="28"/>
          <w:szCs w:val="32"/>
          <w:lang w:val="es-PE" w:bidi="es-ES"/>
        </w:rPr>
      </w:pPr>
      <w:r w:rsidRPr="00DD284E">
        <w:rPr>
          <w:rFonts w:ascii="Carter One" w:eastAsiaTheme="majorEastAsia" w:hAnsi="Carter One" w:cstheme="majorBidi"/>
          <w:b w:val="0"/>
          <w:noProof/>
          <w:color w:val="061F57" w:themeColor="text2" w:themeShade="BF"/>
          <w:kern w:val="28"/>
          <w:szCs w:val="32"/>
          <w:lang w:bidi="es-ES"/>
        </w:rPr>
        <w:t>perfiles de sensei</w:t>
      </w:r>
    </w:p>
    <w:p w:rsidR="00DD284E" w:rsidRDefault="00DD284E" w:rsidP="00DD284E">
      <w:pPr>
        <w:ind w:left="720"/>
        <w:jc w:val="both"/>
        <w:rPr>
          <w:rFonts w:ascii="Carter One" w:eastAsiaTheme="majorEastAsia" w:hAnsi="Carter One" w:cstheme="majorBidi"/>
          <w:b w:val="0"/>
          <w:noProof/>
          <w:color w:val="061F57" w:themeColor="text2" w:themeShade="BF"/>
          <w:kern w:val="28"/>
          <w:szCs w:val="32"/>
          <w:lang w:val="es-PE" w:bidi="es-ES"/>
        </w:rPr>
      </w:pPr>
    </w:p>
    <w:p w:rsidR="00E26BD6" w:rsidRDefault="00E26BD6" w:rsidP="00DD284E">
      <w:pPr>
        <w:jc w:val="both"/>
        <w:rPr>
          <w:rFonts w:ascii="Carter One" w:eastAsiaTheme="majorEastAsia" w:hAnsi="Carter One" w:cstheme="majorBidi"/>
          <w:b w:val="0"/>
          <w:noProof/>
          <w:color w:val="061F57" w:themeColor="text2" w:themeShade="BF"/>
          <w:kern w:val="28"/>
          <w:sz w:val="52"/>
          <w:szCs w:val="32"/>
          <w:lang w:bidi="es-ES"/>
        </w:rPr>
      </w:pPr>
    </w:p>
    <w:p w:rsidR="00DD284E" w:rsidRPr="00DD284E" w:rsidRDefault="00E26BD6" w:rsidP="00DD284E">
      <w:pPr>
        <w:jc w:val="both"/>
        <w:rPr>
          <w:rFonts w:ascii="Carter One" w:eastAsiaTheme="majorEastAsia" w:hAnsi="Carter One" w:cstheme="majorBidi"/>
          <w:b w:val="0"/>
          <w:noProof/>
          <w:color w:val="061F57" w:themeColor="text2" w:themeShade="BF"/>
          <w:kern w:val="28"/>
          <w:sz w:val="52"/>
          <w:szCs w:val="32"/>
          <w:lang w:bidi="es-ES"/>
        </w:rPr>
      </w:pPr>
      <w:r>
        <w:rPr>
          <w:rFonts w:ascii="Carter One" w:eastAsiaTheme="majorEastAsia" w:hAnsi="Carter One" w:cstheme="majorBidi"/>
          <w:b w:val="0"/>
          <w:noProof/>
          <w:color w:val="061F57" w:themeColor="text2" w:themeShade="BF"/>
          <w:kern w:val="28"/>
          <w:sz w:val="52"/>
          <w:szCs w:val="32"/>
          <w:lang w:bidi="es-ES"/>
        </w:rPr>
        <w:t>EVIDENCIA DE CREACIÓN</w:t>
      </w:r>
      <w:r w:rsidR="00DD284E">
        <w:rPr>
          <w:rFonts w:ascii="Carter One" w:eastAsiaTheme="majorEastAsia" w:hAnsi="Carter One" w:cstheme="majorBidi"/>
          <w:b w:val="0"/>
          <w:noProof/>
          <w:color w:val="061F57" w:themeColor="text2" w:themeShade="BF"/>
          <w:kern w:val="28"/>
          <w:sz w:val="52"/>
          <w:szCs w:val="32"/>
          <w:lang w:bidi="es-ES"/>
        </w:rPr>
        <w:t xml:space="preserve"> PROTOTIPO</w:t>
      </w:r>
    </w:p>
    <w:p w:rsidR="00DD284E" w:rsidRDefault="00DD284E" w:rsidP="00DD284E">
      <w:pPr>
        <w:jc w:val="both"/>
        <w:rPr>
          <w:rFonts w:ascii="Carter One" w:eastAsiaTheme="majorEastAsia" w:hAnsi="Carter One" w:cstheme="majorBidi"/>
          <w:b w:val="0"/>
          <w:noProof/>
          <w:color w:val="061F57" w:themeColor="text2" w:themeShade="BF"/>
          <w:kern w:val="28"/>
          <w:sz w:val="52"/>
          <w:szCs w:val="32"/>
          <w:lang w:bidi="es-ES"/>
        </w:rPr>
      </w:pPr>
      <w:r w:rsidRPr="00DD284E">
        <w:rPr>
          <w:rFonts w:ascii="Carter One" w:eastAsiaTheme="majorEastAsia" w:hAnsi="Carter One" w:cstheme="majorBidi"/>
          <w:noProof/>
          <w:color w:val="061F57" w:themeColor="text2" w:themeShade="BF"/>
          <w:kern w:val="28"/>
          <w:sz w:val="52"/>
          <w:szCs w:val="32"/>
          <w:lang w:val="es-PE" w:bidi="es-ES"/>
        </w:rPr>
        <w:drawing>
          <wp:inline distT="0" distB="0" distL="0" distR="0" wp14:anchorId="6E5A8EDF" wp14:editId="58D3D464">
            <wp:extent cx="6371590" cy="3555365"/>
            <wp:effectExtent l="152400" t="152400" r="353060" b="368935"/>
            <wp:docPr id="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555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D284E" w:rsidRDefault="00DD284E" w:rsidP="00DD284E">
      <w:pPr>
        <w:jc w:val="both"/>
        <w:rPr>
          <w:rFonts w:ascii="Carter One" w:eastAsiaTheme="majorEastAsia" w:hAnsi="Carter One" w:cstheme="majorBidi"/>
          <w:b w:val="0"/>
          <w:noProof/>
          <w:color w:val="061F57" w:themeColor="text2" w:themeShade="BF"/>
          <w:kern w:val="28"/>
          <w:sz w:val="52"/>
          <w:szCs w:val="32"/>
          <w:lang w:bidi="es-ES"/>
        </w:rPr>
      </w:pPr>
    </w:p>
    <w:p w:rsidR="00DD284E" w:rsidRDefault="00DD284E" w:rsidP="00DD284E">
      <w:pPr>
        <w:jc w:val="both"/>
        <w:rPr>
          <w:rFonts w:ascii="Carter One" w:eastAsiaTheme="majorEastAsia" w:hAnsi="Carter One" w:cstheme="majorBidi"/>
          <w:b w:val="0"/>
          <w:noProof/>
          <w:color w:val="061F57" w:themeColor="text2" w:themeShade="BF"/>
          <w:kern w:val="28"/>
          <w:sz w:val="52"/>
          <w:szCs w:val="32"/>
          <w:lang w:bidi="es-ES"/>
        </w:rPr>
      </w:pPr>
    </w:p>
    <w:p w:rsidR="00DD284E" w:rsidRPr="00DD284E" w:rsidRDefault="00DD284E" w:rsidP="00B263C5">
      <w:pPr>
        <w:jc w:val="center"/>
        <w:rPr>
          <w:rFonts w:ascii="Carter One" w:eastAsiaTheme="majorEastAsia" w:hAnsi="Carter One" w:cstheme="majorBidi"/>
          <w:b w:val="0"/>
          <w:noProof/>
          <w:color w:val="061F57" w:themeColor="text2" w:themeShade="BF"/>
          <w:kern w:val="28"/>
          <w:sz w:val="52"/>
          <w:szCs w:val="32"/>
          <w:lang w:bidi="es-ES"/>
        </w:rPr>
      </w:pPr>
      <w:r>
        <w:rPr>
          <w:rFonts w:ascii="Carter One" w:eastAsiaTheme="majorEastAsia" w:hAnsi="Carter One" w:cstheme="majorBidi"/>
          <w:b w:val="0"/>
          <w:noProof/>
          <w:color w:val="061F57" w:themeColor="text2" w:themeShade="BF"/>
          <w:kern w:val="28"/>
          <w:sz w:val="52"/>
          <w:szCs w:val="32"/>
          <w:lang w:bidi="es-ES"/>
        </w:rPr>
        <w:t>EVIDENCIAS DE REPOSITORIO  EN GITHUB</w:t>
      </w:r>
    </w:p>
    <w:p w:rsidR="00FB0605" w:rsidRDefault="00FB0605" w:rsidP="00DF027C">
      <w:pPr>
        <w:rPr>
          <w:noProof/>
        </w:rPr>
      </w:pPr>
    </w:p>
    <w:p w:rsidR="00181DA1" w:rsidRDefault="00181DA1" w:rsidP="00AB02A7">
      <w:pPr>
        <w:spacing w:after="200"/>
        <w:rPr>
          <w:noProof/>
        </w:rPr>
      </w:pPr>
      <w:r w:rsidRPr="00B263C5">
        <w:rPr>
          <w:noProof/>
          <w:lang w:val="es-PE"/>
        </w:rPr>
        <w:drawing>
          <wp:inline distT="0" distB="0" distL="0" distR="0" wp14:anchorId="55E510E0" wp14:editId="4FC5378B">
            <wp:extent cx="6371590" cy="3574415"/>
            <wp:effectExtent l="0" t="0" r="0" b="6985"/>
            <wp:docPr id="1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A1" w:rsidRDefault="00181DA1" w:rsidP="00AB02A7">
      <w:pPr>
        <w:spacing w:after="200"/>
        <w:rPr>
          <w:noProof/>
        </w:rPr>
      </w:pPr>
      <w:r>
        <w:rPr>
          <w:noProof/>
          <w:lang w:val="es-PE" w:eastAsia="es-PE"/>
        </w:rPr>
        <w:drawing>
          <wp:inline distT="0" distB="0" distL="0" distR="0" wp14:anchorId="208FF750" wp14:editId="4C7A5AB0">
            <wp:extent cx="6371590" cy="29527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A1" w:rsidRDefault="00181DA1" w:rsidP="00AB02A7">
      <w:pPr>
        <w:spacing w:after="200"/>
        <w:rPr>
          <w:noProof/>
        </w:rPr>
      </w:pPr>
    </w:p>
    <w:p w:rsidR="00181DA1" w:rsidRDefault="00181DA1" w:rsidP="00AB02A7">
      <w:pPr>
        <w:spacing w:after="200"/>
        <w:rPr>
          <w:noProof/>
        </w:rPr>
      </w:pPr>
      <w:r w:rsidRPr="00181DA1">
        <w:rPr>
          <w:noProof/>
          <w:lang w:val="es-PE"/>
        </w:rPr>
        <w:lastRenderedPageBreak/>
        <w:drawing>
          <wp:inline distT="0" distB="0" distL="0" distR="0" wp14:anchorId="605E8726" wp14:editId="0C1220B8">
            <wp:extent cx="6371590" cy="3325495"/>
            <wp:effectExtent l="0" t="0" r="0" b="8255"/>
            <wp:docPr id="2050" name="Picture 2" descr="https://cdn.discordapp.com/attachments/963275542050791424/98275735447287402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https://cdn.discordapp.com/attachments/963275542050791424/982757354472874024/unknow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32549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181DA1" w:rsidRDefault="00181DA1" w:rsidP="00AB02A7">
      <w:pPr>
        <w:spacing w:after="200"/>
        <w:rPr>
          <w:noProof/>
        </w:rPr>
      </w:pPr>
    </w:p>
    <w:p w:rsidR="00181DA1" w:rsidRDefault="00181DA1" w:rsidP="00AB02A7">
      <w:pPr>
        <w:spacing w:after="200"/>
        <w:rPr>
          <w:noProof/>
        </w:rPr>
      </w:pPr>
      <w:bookmarkStart w:id="0" w:name="_GoBack"/>
      <w:bookmarkEnd w:id="0"/>
    </w:p>
    <w:p w:rsidR="00B263C5" w:rsidRDefault="00B263C5" w:rsidP="00AB02A7">
      <w:pPr>
        <w:spacing w:after="200"/>
        <w:rPr>
          <w:noProof/>
        </w:rPr>
      </w:pPr>
      <w:r>
        <w:rPr>
          <w:noProof/>
        </w:rPr>
        <w:pict>
          <v:shape id="_x0000_i1029" type="#_x0000_t75" style="width:501pt;height:265.5pt">
            <v:imagedata r:id="rId16" o:title="unknown"/>
          </v:shape>
        </w:pict>
      </w:r>
    </w:p>
    <w:p w:rsidR="00B263C5" w:rsidRDefault="00B263C5" w:rsidP="00AB02A7">
      <w:pPr>
        <w:spacing w:after="200"/>
        <w:rPr>
          <w:noProof/>
        </w:rPr>
      </w:pPr>
      <w:r w:rsidRPr="00B263C5">
        <w:rPr>
          <w:noProof/>
          <w:lang w:val="es-PE"/>
        </w:rPr>
        <w:lastRenderedPageBreak/>
        <w:drawing>
          <wp:inline distT="0" distB="0" distL="0" distR="0" wp14:anchorId="61E0E381" wp14:editId="0B84A6E8">
            <wp:extent cx="6371590" cy="3423285"/>
            <wp:effectExtent l="0" t="0" r="0" b="5715"/>
            <wp:docPr id="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3C5" w:rsidRDefault="00B263C5" w:rsidP="00AB02A7">
      <w:pPr>
        <w:spacing w:after="200"/>
        <w:rPr>
          <w:noProof/>
        </w:rPr>
      </w:pPr>
    </w:p>
    <w:p w:rsidR="00B263C5" w:rsidRDefault="00B263C5" w:rsidP="00AB02A7">
      <w:pPr>
        <w:spacing w:after="200"/>
        <w:rPr>
          <w:noProof/>
        </w:rPr>
      </w:pPr>
      <w:r w:rsidRPr="00B263C5">
        <w:rPr>
          <w:noProof/>
          <w:lang w:val="es-PE"/>
        </w:rPr>
        <w:drawing>
          <wp:anchor distT="0" distB="0" distL="114300" distR="114300" simplePos="0" relativeHeight="251668480" behindDoc="0" locked="0" layoutInCell="1" allowOverlap="1" wp14:anchorId="32C18A73" wp14:editId="7281DD36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371590" cy="1656715"/>
            <wp:effectExtent l="0" t="0" r="0" b="635"/>
            <wp:wrapNone/>
            <wp:docPr id="1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263C5">
        <w:rPr>
          <w:noProof/>
          <w:lang w:val="es-PE"/>
        </w:rPr>
        <w:drawing>
          <wp:anchor distT="0" distB="0" distL="114300" distR="114300" simplePos="0" relativeHeight="251669504" behindDoc="0" locked="0" layoutInCell="1" allowOverlap="1" wp14:anchorId="2E22BB06" wp14:editId="7B105521">
            <wp:simplePos x="0" y="0"/>
            <wp:positionH relativeFrom="column">
              <wp:posOffset>0</wp:posOffset>
            </wp:positionH>
            <wp:positionV relativeFrom="paragraph">
              <wp:posOffset>2631440</wp:posOffset>
            </wp:positionV>
            <wp:extent cx="6371590" cy="1093470"/>
            <wp:effectExtent l="0" t="0" r="0" b="0"/>
            <wp:wrapNone/>
            <wp:docPr id="1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63C5" w:rsidRDefault="00B263C5" w:rsidP="00AB02A7">
      <w:pPr>
        <w:spacing w:after="200"/>
        <w:rPr>
          <w:noProof/>
        </w:rPr>
      </w:pPr>
    </w:p>
    <w:p w:rsidR="00B263C5" w:rsidRDefault="00B263C5" w:rsidP="00AB02A7">
      <w:pPr>
        <w:spacing w:after="200"/>
        <w:rPr>
          <w:noProof/>
        </w:rPr>
      </w:pPr>
    </w:p>
    <w:p w:rsidR="00B263C5" w:rsidRDefault="00B263C5" w:rsidP="00AB02A7">
      <w:pPr>
        <w:spacing w:after="200"/>
        <w:rPr>
          <w:noProof/>
        </w:rPr>
      </w:pPr>
    </w:p>
    <w:p w:rsidR="00B263C5" w:rsidRDefault="00B263C5" w:rsidP="00AB02A7">
      <w:pPr>
        <w:spacing w:after="200"/>
        <w:rPr>
          <w:noProof/>
        </w:rPr>
      </w:pPr>
    </w:p>
    <w:p w:rsidR="00B263C5" w:rsidRDefault="00B263C5" w:rsidP="00AB02A7">
      <w:pPr>
        <w:spacing w:after="200"/>
        <w:rPr>
          <w:noProof/>
        </w:rPr>
      </w:pPr>
    </w:p>
    <w:p w:rsidR="00B263C5" w:rsidRDefault="00B263C5" w:rsidP="00AB02A7">
      <w:pPr>
        <w:spacing w:after="200"/>
        <w:rPr>
          <w:noProof/>
        </w:rPr>
      </w:pPr>
    </w:p>
    <w:p w:rsidR="00B263C5" w:rsidRDefault="00B263C5" w:rsidP="00AB02A7">
      <w:pPr>
        <w:spacing w:after="200"/>
        <w:rPr>
          <w:noProof/>
        </w:rPr>
      </w:pPr>
    </w:p>
    <w:p w:rsidR="00B263C5" w:rsidRDefault="00B263C5" w:rsidP="00AB02A7">
      <w:pPr>
        <w:spacing w:after="200"/>
        <w:rPr>
          <w:noProof/>
        </w:rPr>
      </w:pPr>
    </w:p>
    <w:p w:rsidR="00B263C5" w:rsidRDefault="00B263C5" w:rsidP="00AB02A7">
      <w:pPr>
        <w:spacing w:after="200"/>
        <w:rPr>
          <w:noProof/>
        </w:rPr>
      </w:pPr>
    </w:p>
    <w:p w:rsidR="00B263C5" w:rsidRDefault="00B263C5" w:rsidP="00AB02A7">
      <w:pPr>
        <w:spacing w:after="200"/>
        <w:rPr>
          <w:noProof/>
        </w:rPr>
      </w:pPr>
    </w:p>
    <w:p w:rsidR="00B263C5" w:rsidRPr="00D70D02" w:rsidRDefault="00B263C5" w:rsidP="00AB02A7">
      <w:pPr>
        <w:spacing w:after="200"/>
        <w:rPr>
          <w:noProof/>
        </w:rPr>
      </w:pPr>
    </w:p>
    <w:sectPr w:rsidR="00B263C5" w:rsidRPr="00D70D02" w:rsidSect="00AB02A7">
      <w:headerReference w:type="default" r:id="rId20"/>
      <w:footerReference w:type="default" r:id="rId21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1B3E" w:rsidRDefault="008D1B3E">
      <w:r>
        <w:separator/>
      </w:r>
    </w:p>
    <w:p w:rsidR="008D1B3E" w:rsidRDefault="008D1B3E"/>
  </w:endnote>
  <w:endnote w:type="continuationSeparator" w:id="0">
    <w:p w:rsidR="008D1B3E" w:rsidRDefault="008D1B3E">
      <w:r>
        <w:continuationSeparator/>
      </w:r>
    </w:p>
    <w:p w:rsidR="008D1B3E" w:rsidRDefault="008D1B3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ter One">
    <w:panose1 w:val="03080802040405060005"/>
    <w:charset w:val="00"/>
    <w:family w:val="script"/>
    <w:pitch w:val="variable"/>
    <w:sig w:usb0="A00000EF" w:usb1="4000004B" w:usb2="00000000" w:usb3="00000000" w:csb0="0000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/>
    <w:sdtContent>
      <w:p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181DA1">
          <w:rPr>
            <w:noProof/>
            <w:lang w:bidi="es-ES"/>
          </w:rPr>
          <w:t>6</w:t>
        </w:r>
        <w:r>
          <w:rPr>
            <w:noProof/>
            <w:lang w:bidi="es-ES"/>
          </w:rPr>
          <w:fldChar w:fldCharType="end"/>
        </w:r>
      </w:p>
    </w:sdtContent>
  </w:sdt>
  <w:p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1B3E" w:rsidRDefault="008D1B3E">
      <w:r>
        <w:separator/>
      </w:r>
    </w:p>
    <w:p w:rsidR="008D1B3E" w:rsidRDefault="008D1B3E"/>
  </w:footnote>
  <w:footnote w:type="continuationSeparator" w:id="0">
    <w:p w:rsidR="008D1B3E" w:rsidRDefault="008D1B3E">
      <w:r>
        <w:continuationSeparator/>
      </w:r>
    </w:p>
    <w:p w:rsidR="008D1B3E" w:rsidRDefault="008D1B3E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:rsidR="00D077E9" w:rsidRDefault="00D077E9">
          <w:pPr>
            <w:pStyle w:val="Encabezado"/>
            <w:rPr>
              <w:noProof/>
            </w:rPr>
          </w:pPr>
        </w:p>
      </w:tc>
    </w:tr>
  </w:tbl>
  <w:p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147E0F"/>
    <w:multiLevelType w:val="hybridMultilevel"/>
    <w:tmpl w:val="FF14361A"/>
    <w:lvl w:ilvl="0" w:tplc="6724531E">
      <w:start w:val="4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F8B09A6"/>
    <w:multiLevelType w:val="hybridMultilevel"/>
    <w:tmpl w:val="CF88135E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3C6E19"/>
    <w:multiLevelType w:val="hybridMultilevel"/>
    <w:tmpl w:val="EE4A2188"/>
    <w:lvl w:ilvl="0" w:tplc="F9B65680">
      <w:start w:val="4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BB10C1A"/>
    <w:multiLevelType w:val="multilevel"/>
    <w:tmpl w:val="FD8A2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8C5823"/>
    <w:multiLevelType w:val="hybridMultilevel"/>
    <w:tmpl w:val="1CDA53C2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096F77"/>
    <w:multiLevelType w:val="hybridMultilevel"/>
    <w:tmpl w:val="F3B0361A"/>
    <w:lvl w:ilvl="0" w:tplc="CF28C9D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A0C205C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66EE59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ECC25F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F2C1F40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3FE1084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9F2949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15E8EC0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B08681C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E52428"/>
    <w:multiLevelType w:val="hybridMultilevel"/>
    <w:tmpl w:val="81D2D2CC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0"/>
  </w:num>
  <w:num w:numId="5">
    <w:abstractNumId w:val="2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232D"/>
    <w:rsid w:val="0002482E"/>
    <w:rsid w:val="00050324"/>
    <w:rsid w:val="000747A0"/>
    <w:rsid w:val="000A0150"/>
    <w:rsid w:val="000E63C9"/>
    <w:rsid w:val="00130E9D"/>
    <w:rsid w:val="00150A6D"/>
    <w:rsid w:val="00181DA1"/>
    <w:rsid w:val="00185B35"/>
    <w:rsid w:val="001F2BC8"/>
    <w:rsid w:val="001F5F6B"/>
    <w:rsid w:val="0024232D"/>
    <w:rsid w:val="00243EBC"/>
    <w:rsid w:val="00246A35"/>
    <w:rsid w:val="00284348"/>
    <w:rsid w:val="002E75BC"/>
    <w:rsid w:val="002F51F5"/>
    <w:rsid w:val="00312137"/>
    <w:rsid w:val="00330359"/>
    <w:rsid w:val="0033762F"/>
    <w:rsid w:val="00360494"/>
    <w:rsid w:val="00366C7E"/>
    <w:rsid w:val="00384EA3"/>
    <w:rsid w:val="003A39A1"/>
    <w:rsid w:val="003C2191"/>
    <w:rsid w:val="003D3863"/>
    <w:rsid w:val="004110DE"/>
    <w:rsid w:val="0044085A"/>
    <w:rsid w:val="004B21A5"/>
    <w:rsid w:val="004E5FEE"/>
    <w:rsid w:val="005037F0"/>
    <w:rsid w:val="00516A86"/>
    <w:rsid w:val="0051702D"/>
    <w:rsid w:val="005275F6"/>
    <w:rsid w:val="00572102"/>
    <w:rsid w:val="005F1BB0"/>
    <w:rsid w:val="00656C4D"/>
    <w:rsid w:val="006E5716"/>
    <w:rsid w:val="007302B3"/>
    <w:rsid w:val="00730733"/>
    <w:rsid w:val="007309A6"/>
    <w:rsid w:val="00730E3A"/>
    <w:rsid w:val="00736AAF"/>
    <w:rsid w:val="00765B2A"/>
    <w:rsid w:val="00783A34"/>
    <w:rsid w:val="007C6B52"/>
    <w:rsid w:val="007D16C5"/>
    <w:rsid w:val="00862FE4"/>
    <w:rsid w:val="0086389A"/>
    <w:rsid w:val="0087605E"/>
    <w:rsid w:val="008941AE"/>
    <w:rsid w:val="008A0DD6"/>
    <w:rsid w:val="008B1FEE"/>
    <w:rsid w:val="008D1B3E"/>
    <w:rsid w:val="00903C32"/>
    <w:rsid w:val="00916B16"/>
    <w:rsid w:val="009173B9"/>
    <w:rsid w:val="0093335D"/>
    <w:rsid w:val="0093613E"/>
    <w:rsid w:val="00943026"/>
    <w:rsid w:val="00966B81"/>
    <w:rsid w:val="00977F79"/>
    <w:rsid w:val="009C7720"/>
    <w:rsid w:val="00A23AFA"/>
    <w:rsid w:val="00A31B3E"/>
    <w:rsid w:val="00A532F3"/>
    <w:rsid w:val="00A8489E"/>
    <w:rsid w:val="00AB02A7"/>
    <w:rsid w:val="00AC29F3"/>
    <w:rsid w:val="00B231E5"/>
    <w:rsid w:val="00B263C5"/>
    <w:rsid w:val="00BF59F6"/>
    <w:rsid w:val="00C02B87"/>
    <w:rsid w:val="00C1635A"/>
    <w:rsid w:val="00C4086D"/>
    <w:rsid w:val="00CA1896"/>
    <w:rsid w:val="00CB5B28"/>
    <w:rsid w:val="00CF5371"/>
    <w:rsid w:val="00D0323A"/>
    <w:rsid w:val="00D0559F"/>
    <w:rsid w:val="00D064B5"/>
    <w:rsid w:val="00D077E9"/>
    <w:rsid w:val="00D42CB7"/>
    <w:rsid w:val="00D5413D"/>
    <w:rsid w:val="00D570A9"/>
    <w:rsid w:val="00D70D02"/>
    <w:rsid w:val="00D770C7"/>
    <w:rsid w:val="00D86945"/>
    <w:rsid w:val="00D90290"/>
    <w:rsid w:val="00DC706A"/>
    <w:rsid w:val="00DD152F"/>
    <w:rsid w:val="00DD284E"/>
    <w:rsid w:val="00DE213F"/>
    <w:rsid w:val="00DF027C"/>
    <w:rsid w:val="00E00A32"/>
    <w:rsid w:val="00E22ACD"/>
    <w:rsid w:val="00E26BD6"/>
    <w:rsid w:val="00E620B0"/>
    <w:rsid w:val="00E81B40"/>
    <w:rsid w:val="00EF555B"/>
    <w:rsid w:val="00F027BB"/>
    <w:rsid w:val="00F11DCF"/>
    <w:rsid w:val="00F162EA"/>
    <w:rsid w:val="00F52D27"/>
    <w:rsid w:val="00F83527"/>
    <w:rsid w:val="00FB0605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1894CF4"/>
  <w15:docId w15:val="{55362C22-328E-4B1D-8FF4-8C0E049D3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2423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20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0517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955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226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7245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734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270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9645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35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3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yan\AppData\Roaming\Microsoft\Template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19D6980005D4816ADCF2F4C709B05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DDA6C1-E60E-4DCE-95C9-BB9A2B9E59E5}"/>
      </w:docPartPr>
      <w:docPartBody>
        <w:p w:rsidR="00A93DD7" w:rsidRDefault="0034141B">
          <w:pPr>
            <w:pStyle w:val="119D6980005D4816ADCF2F4C709B05BC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junio 4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3AB0BCEDE1A94EEF939CAE5CF594BA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26FCBE-5C22-4F54-A58A-2C99528C4D1C}"/>
      </w:docPartPr>
      <w:docPartBody>
        <w:p w:rsidR="00A93DD7" w:rsidRDefault="0034141B">
          <w:pPr>
            <w:pStyle w:val="3AB0BCEDE1A94EEF939CAE5CF594BAC5"/>
          </w:pPr>
          <w:r>
            <w:rPr>
              <w:noProof/>
              <w:lang w:bidi="es-ES"/>
            </w:rPr>
            <w:t>NOMBRE DE LA COMPAÑÍA</w:t>
          </w:r>
        </w:p>
      </w:docPartBody>
    </w:docPart>
    <w:docPart>
      <w:docPartPr>
        <w:name w:val="11151CA695F0492EB05BEDB83F7621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7A2035-395A-4675-8712-6281C47F1BA3}"/>
      </w:docPartPr>
      <w:docPartBody>
        <w:p w:rsidR="00A93DD7" w:rsidRDefault="0034141B">
          <w:pPr>
            <w:pStyle w:val="11151CA695F0492EB05BEDB83F762193"/>
          </w:pPr>
          <w:r>
            <w:rPr>
              <w:noProof/>
              <w:lang w:bidi="es-ES"/>
            </w:rPr>
            <w:t>Su nombre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ter One">
    <w:panose1 w:val="03080802040405060005"/>
    <w:charset w:val="00"/>
    <w:family w:val="script"/>
    <w:pitch w:val="variable"/>
    <w:sig w:usb0="A00000EF" w:usb1="4000004B" w:usb2="00000000" w:usb3="00000000" w:csb0="0000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141B"/>
    <w:rsid w:val="0034141B"/>
    <w:rsid w:val="003672E1"/>
    <w:rsid w:val="00A93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s-ES"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val="es-ES" w:eastAsia="en-US"/>
    </w:rPr>
  </w:style>
  <w:style w:type="paragraph" w:customStyle="1" w:styleId="119D6980005D4816ADCF2F4C709B05BC">
    <w:name w:val="119D6980005D4816ADCF2F4C709B05BC"/>
  </w:style>
  <w:style w:type="paragraph" w:customStyle="1" w:styleId="3AB0BCEDE1A94EEF939CAE5CF594BAC5">
    <w:name w:val="3AB0BCEDE1A94EEF939CAE5CF594BAC5"/>
  </w:style>
  <w:style w:type="paragraph" w:customStyle="1" w:styleId="11151CA695F0492EB05BEDB83F762193">
    <w:name w:val="11151CA695F0492EB05BEDB83F762193"/>
  </w:style>
  <w:style w:type="paragraph" w:customStyle="1" w:styleId="400EAE98DF524EB5ACB2D7CC0B76DDF9">
    <w:name w:val="400EAE98DF524EB5ACB2D7CC0B76DDF9"/>
  </w:style>
  <w:style w:type="paragraph" w:customStyle="1" w:styleId="2D9A37A191A646BB84E57609C454E2F7">
    <w:name w:val="2D9A37A191A646BB84E57609C454E2F7"/>
  </w:style>
  <w:style w:type="paragraph" w:customStyle="1" w:styleId="76AEE0552E66446EBECE6E2217CA99C2">
    <w:name w:val="76AEE0552E66446EBECE6E2217CA99C2"/>
  </w:style>
  <w:style w:type="paragraph" w:customStyle="1" w:styleId="6D122316379E41599F2B1C4DC8A70463">
    <w:name w:val="6D122316379E41599F2B1C4DC8A70463"/>
  </w:style>
  <w:style w:type="paragraph" w:customStyle="1" w:styleId="FF862899418D4B18A83A580851C8BE66">
    <w:name w:val="FF862899418D4B18A83A580851C8BE6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- Depaz Navarrete, Marco Bryan
-  Irrazabal Vargas , Jefferson Gerson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</Template>
  <TotalTime>307</TotalTime>
  <Pages>6</Pages>
  <Words>248</Words>
  <Characters>1366</Characters>
  <Application>Microsoft Office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bryan</dc:creator>
  <cp:keywords/>
  <cp:lastModifiedBy>bryan</cp:lastModifiedBy>
  <cp:revision>7</cp:revision>
  <cp:lastPrinted>2006-08-01T17:47:00Z</cp:lastPrinted>
  <dcterms:created xsi:type="dcterms:W3CDTF">2022-06-04T15:14:00Z</dcterms:created>
  <dcterms:modified xsi:type="dcterms:W3CDTF">2022-06-04T21:28:00Z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